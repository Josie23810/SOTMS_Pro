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04381C" w14:paraId="275AF144" w14:textId="77777777" w:rsidTr="001B2ABD">
        <w:tc>
          <w:tcPr>
            <w:tcW w:w="3600" w:type="dxa"/>
          </w:tcPr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-1711873194"/>
              <w:placeholder>
                <w:docPart w:val="E2ECC3BC6B474230ACD0DBD655434EE5"/>
              </w:placeholder>
              <w:temporary/>
              <w:showingPlcHdr/>
              <w15:appearance w15:val="hidden"/>
            </w:sdtPr>
            <w:sdtContent>
              <w:p w14:paraId="06976179" w14:textId="77777777" w:rsidR="001B2ABD" w:rsidRPr="0004381C" w:rsidRDefault="00036450" w:rsidP="00036450">
                <w:pPr>
                  <w:pStyle w:val="Heading3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E449A0">
                  <w:rPr>
                    <w:rFonts w:ascii="Times New Roman" w:hAnsi="Times New Roman" w:cs="Times New Roman"/>
                    <w:color w:val="auto"/>
                    <w:sz w:val="18"/>
                    <w:szCs w:val="18"/>
                  </w:rPr>
                  <w:t>Profile</w:t>
                </w:r>
              </w:p>
            </w:sdtContent>
          </w:sdt>
          <w:p w14:paraId="7C223DCB" w14:textId="29323DD1" w:rsidR="00036450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szCs w:val="18"/>
              </w:rPr>
              <w:drawing>
                <wp:inline distT="0" distB="0" distL="0" distR="0" wp14:anchorId="077A3D8A" wp14:editId="21F2C7E1">
                  <wp:extent cx="2139950" cy="2562225"/>
                  <wp:effectExtent l="0" t="0" r="0" b="9525"/>
                  <wp:docPr id="1579434435" name="Picture 2" descr="A person with glasses and a blue sk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434435" name="Picture 2" descr="A person with glasses and a blue sky&#10;&#10;AI-generated content may be incorrect.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27" t="-4591" r="-7827" b="4595"/>
                          <a:stretch/>
                        </pic:blipFill>
                        <pic:spPr>
                          <a:xfrm>
                            <a:off x="0" y="0"/>
                            <a:ext cx="2139950" cy="2562225"/>
                          </a:xfrm>
                          <a:prstGeom prst="flowChartConnector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99CF7" w14:textId="77777777" w:rsidR="00036450" w:rsidRPr="0004381C" w:rsidRDefault="00036450" w:rsidP="00036450">
            <w:pPr>
              <w:rPr>
                <w:rFonts w:ascii="Times New Roman" w:hAnsi="Times New Roman" w:cs="Times New Roman"/>
                <w:szCs w:val="18"/>
              </w:rPr>
            </w:pPr>
          </w:p>
          <w:p w14:paraId="2DF79243" w14:textId="74526ED4" w:rsidR="00036450" w:rsidRPr="0004381C" w:rsidRDefault="00036450" w:rsidP="00CB0055">
            <w:pPr>
              <w:pStyle w:val="Heading3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72A425" w14:textId="77777777" w:rsidR="00F759DB" w:rsidRPr="0004381C" w:rsidRDefault="00F759DB" w:rsidP="00F759DB">
            <w:pPr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  <w:t>Contacts:</w:t>
            </w:r>
          </w:p>
          <w:p w14:paraId="5E0FCCEC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P.O BOX 00618,</w:t>
            </w:r>
          </w:p>
          <w:p w14:paraId="1F355D64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proofErr w:type="spellStart"/>
            <w:r w:rsidRPr="0004381C">
              <w:rPr>
                <w:rFonts w:ascii="Times New Roman" w:hAnsi="Times New Roman" w:cs="Times New Roman"/>
                <w:szCs w:val="18"/>
              </w:rPr>
              <w:t>Roysambu</w:t>
            </w:r>
            <w:proofErr w:type="spellEnd"/>
            <w:r w:rsidRPr="0004381C">
              <w:rPr>
                <w:rFonts w:ascii="Times New Roman" w:hAnsi="Times New Roman" w:cs="Times New Roman"/>
                <w:szCs w:val="18"/>
              </w:rPr>
              <w:t>, Nairobi,</w:t>
            </w:r>
          </w:p>
          <w:p w14:paraId="5D4C8F22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0706025358,</w:t>
            </w:r>
          </w:p>
          <w:p w14:paraId="5D1BE1F8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nkathajosephine44@gmail.com</w:t>
            </w:r>
          </w:p>
          <w:p w14:paraId="11B8C009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5C769C80" w14:textId="78DA9350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5E11DC1F" w14:textId="77777777" w:rsidR="004D3011" w:rsidRPr="0004381C" w:rsidRDefault="00000000" w:rsidP="00F759DB">
            <w:pPr>
              <w:pStyle w:val="Heading3"/>
              <w:tabs>
                <w:tab w:val="left" w:pos="1932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1444214663"/>
                <w:placeholder>
                  <w:docPart w:val="29BB0639282349A3B2F3AA79925E677C"/>
                </w:placeholder>
                <w:temporary/>
                <w:showingPlcHdr/>
                <w15:appearance w15:val="hidden"/>
              </w:sdtPr>
              <w:sdtContent>
                <w:r w:rsidR="00CB0055" w:rsidRPr="00E449A0">
                  <w:rPr>
                    <w:rFonts w:ascii="Times New Roman" w:hAnsi="Times New Roman" w:cs="Times New Roman"/>
                    <w:color w:val="auto"/>
                    <w:sz w:val="18"/>
                    <w:szCs w:val="18"/>
                    <w:u w:val="single"/>
                  </w:rPr>
                  <w:t>Hobbies</w:t>
                </w:r>
              </w:sdtContent>
            </w:sdt>
            <w:r w:rsidR="00F759DB" w:rsidRPr="0004381C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14:paraId="549D7818" w14:textId="77777777" w:rsidR="00F759DB" w:rsidRPr="0004381C" w:rsidRDefault="00F759DB" w:rsidP="00F759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Playing Guitar</w:t>
            </w:r>
          </w:p>
          <w:p w14:paraId="3551D7B9" w14:textId="77777777" w:rsidR="00F759DB" w:rsidRPr="0004381C" w:rsidRDefault="00F759DB" w:rsidP="00F759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Drawing</w:t>
            </w:r>
          </w:p>
          <w:p w14:paraId="6271DD6D" w14:textId="77777777" w:rsidR="00F759DB" w:rsidRPr="0004381C" w:rsidRDefault="00F759DB" w:rsidP="00F759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Swimming</w:t>
            </w:r>
          </w:p>
          <w:p w14:paraId="5BABB0E4" w14:textId="77777777" w:rsidR="00F759DB" w:rsidRPr="0004381C" w:rsidRDefault="00F759DB" w:rsidP="00F759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Reading books.</w:t>
            </w:r>
          </w:p>
          <w:p w14:paraId="03647535" w14:textId="77777777" w:rsidR="00F759DB" w:rsidRPr="0004381C" w:rsidRDefault="00F759DB" w:rsidP="00F759DB">
            <w:pPr>
              <w:pStyle w:val="ListParagraph"/>
              <w:rPr>
                <w:rFonts w:ascii="Times New Roman" w:hAnsi="Times New Roman" w:cs="Times New Roman"/>
                <w:szCs w:val="18"/>
              </w:rPr>
            </w:pPr>
          </w:p>
          <w:p w14:paraId="20C88E0A" w14:textId="77777777" w:rsidR="00F759DB" w:rsidRPr="0004381C" w:rsidRDefault="00F759DB" w:rsidP="00F759DB">
            <w:pPr>
              <w:pStyle w:val="ListParagraph"/>
              <w:rPr>
                <w:rFonts w:ascii="Times New Roman" w:hAnsi="Times New Roman" w:cs="Times New Roman"/>
                <w:szCs w:val="18"/>
              </w:rPr>
            </w:pPr>
          </w:p>
          <w:p w14:paraId="02B1732C" w14:textId="77777777" w:rsidR="00F759DB" w:rsidRPr="0004381C" w:rsidRDefault="00F759DB" w:rsidP="00F759DB">
            <w:pPr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  <w:t>Referees</w:t>
            </w:r>
          </w:p>
          <w:p w14:paraId="2F447D12" w14:textId="749C59FD" w:rsidR="00F759DB" w:rsidRPr="0004381C" w:rsidRDefault="00F759DB" w:rsidP="00F759D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Justus Mutinda Mutia</w:t>
            </w:r>
          </w:p>
          <w:p w14:paraId="6DA67A02" w14:textId="4BDA59B0" w:rsidR="00F759DB" w:rsidRPr="0004381C" w:rsidRDefault="00F759DB" w:rsidP="00F759DB">
            <w:pPr>
              <w:ind w:left="720"/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Lecturer</w:t>
            </w:r>
          </w:p>
          <w:p w14:paraId="198CDBD6" w14:textId="424B228C" w:rsidR="00F759DB" w:rsidRPr="0004381C" w:rsidRDefault="00F759DB" w:rsidP="00F759DB">
            <w:pPr>
              <w:ind w:left="360"/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 xml:space="preserve">       0722881425.</w:t>
            </w:r>
          </w:p>
          <w:p w14:paraId="2012490B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08BC1DB9" w14:textId="78B51F66" w:rsidR="00F759DB" w:rsidRPr="0004381C" w:rsidRDefault="00F759DB" w:rsidP="00F759DB">
            <w:pPr>
              <w:pStyle w:val="ListParagrap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720" w:type="dxa"/>
          </w:tcPr>
          <w:p w14:paraId="33CCF5D5" w14:textId="77777777" w:rsidR="001B2ABD" w:rsidRPr="0004381C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6470" w:type="dxa"/>
          </w:tcPr>
          <w:p w14:paraId="00AE24C4" w14:textId="77777777" w:rsidR="00F759DB" w:rsidRPr="00E449A0" w:rsidRDefault="00F759DB" w:rsidP="00F759DB">
            <w:pPr>
              <w:pStyle w:val="Title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E449A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CURRICULUM VITAE</w:t>
            </w:r>
          </w:p>
          <w:p w14:paraId="33C53584" w14:textId="77777777" w:rsidR="00F759DB" w:rsidRPr="00E449A0" w:rsidRDefault="00F759DB" w:rsidP="00F759DB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E449A0">
              <w:rPr>
                <w:rFonts w:ascii="Times New Roman" w:hAnsi="Times New Roman" w:cs="Times New Roman"/>
                <w:b/>
                <w:bCs/>
                <w:szCs w:val="18"/>
              </w:rPr>
              <w:t>Josephine Nkatha Muriungi</w:t>
            </w:r>
          </w:p>
          <w:p w14:paraId="2FA2D947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15765359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I</w:t>
            </w:r>
            <w:r w:rsidRPr="0004381C">
              <w:rPr>
                <w:rFonts w:ascii="Times New Roman" w:hAnsi="Times New Roman" w:cs="Times New Roman"/>
                <w:b/>
                <w:bCs/>
                <w:szCs w:val="18"/>
              </w:rPr>
              <w:t>nformation Security and Forensics student.</w:t>
            </w:r>
          </w:p>
          <w:p w14:paraId="7768314B" w14:textId="77777777" w:rsidR="00F759DB" w:rsidRPr="0004381C" w:rsidRDefault="00F759DB" w:rsidP="00F759DB">
            <w:pPr>
              <w:pStyle w:val="Heading2"/>
              <w:tabs>
                <w:tab w:val="left" w:pos="2324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4381C">
              <w:rPr>
                <w:rFonts w:ascii="Times New Roman" w:hAnsi="Times New Roman" w:cs="Times New Roman"/>
                <w:sz w:val="18"/>
                <w:szCs w:val="18"/>
              </w:rPr>
              <w:t>Education</w:t>
            </w:r>
            <w:r w:rsidRPr="0004381C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14:paraId="7337F607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KCA University</w:t>
            </w:r>
          </w:p>
          <w:p w14:paraId="44E662CE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2022 – 2026 (continuing)</w:t>
            </w:r>
          </w:p>
          <w:p w14:paraId="556940D7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Bachelors of Degree in Information Security and Forensics.</w:t>
            </w:r>
          </w:p>
          <w:p w14:paraId="41E9674D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322CBDBB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Mahiga Girls Secondary School</w:t>
            </w:r>
          </w:p>
          <w:p w14:paraId="797770B8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2018 – 2022</w:t>
            </w:r>
          </w:p>
          <w:p w14:paraId="762C2F1D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Kenya Certificate of Secondary School.</w:t>
            </w:r>
          </w:p>
          <w:p w14:paraId="18185782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78E1E652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P.C.E.A Girls Primary school</w:t>
            </w:r>
          </w:p>
          <w:p w14:paraId="0D4DDEAA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2014 – 2017</w:t>
            </w:r>
          </w:p>
          <w:p w14:paraId="7F63D16F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Kenya Certificate of Primary Education.</w:t>
            </w:r>
          </w:p>
          <w:p w14:paraId="33667993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7D52C5C1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</w:p>
          <w:p w14:paraId="6B7976A5" w14:textId="77777777" w:rsidR="00F759DB" w:rsidRPr="0004381C" w:rsidRDefault="00F759DB" w:rsidP="00F759DB">
            <w:pPr>
              <w:pStyle w:val="Heading2"/>
              <w:rPr>
                <w:rFonts w:ascii="Times New Roman" w:hAnsi="Times New Roman" w:cs="Times New Roman"/>
                <w:sz w:val="18"/>
                <w:szCs w:val="18"/>
              </w:rPr>
            </w:pPr>
            <w:r w:rsidRPr="0004381C">
              <w:rPr>
                <w:rFonts w:ascii="Times New Roman" w:hAnsi="Times New Roman" w:cs="Times New Roman"/>
                <w:sz w:val="18"/>
                <w:szCs w:val="18"/>
              </w:rPr>
              <w:t>ACCOMPLISHMENTS</w:t>
            </w:r>
          </w:p>
          <w:p w14:paraId="2DC989C2" w14:textId="77777777" w:rsidR="00F759DB" w:rsidRPr="0004381C" w:rsidRDefault="00F759DB" w:rsidP="00F759DB">
            <w:pPr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b/>
                <w:bCs/>
                <w:szCs w:val="18"/>
                <w:u w:val="single"/>
              </w:rPr>
              <w:t>PROJECT</w:t>
            </w:r>
          </w:p>
          <w:p w14:paraId="27B6AE05" w14:textId="77777777" w:rsidR="00F759DB" w:rsidRPr="0004381C" w:rsidRDefault="00F759DB" w:rsidP="00F759DB">
            <w:pPr>
              <w:rPr>
                <w:rFonts w:ascii="Times New Roman" w:hAnsi="Times New Roman" w:cs="Times New Roman"/>
                <w:szCs w:val="18"/>
              </w:rPr>
            </w:pPr>
            <w:r w:rsidRPr="0004381C">
              <w:rPr>
                <w:rFonts w:ascii="Times New Roman" w:hAnsi="Times New Roman" w:cs="Times New Roman"/>
                <w:szCs w:val="18"/>
              </w:rPr>
              <w:t>Milk Data Management System</w:t>
            </w:r>
          </w:p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-1201466492"/>
              <w:placeholder>
                <w:docPart w:val="77F30BA45B2147BFBD351E74831831AC"/>
              </w:placeholder>
              <w:temporary/>
              <w:showingPlcHdr/>
              <w15:appearance w15:val="hidden"/>
            </w:sdtPr>
            <w:sdtContent>
              <w:p w14:paraId="263EC7CA" w14:textId="77777777" w:rsidR="00F759DB" w:rsidRPr="0004381C" w:rsidRDefault="00F759DB" w:rsidP="00F759DB">
                <w:pPr>
                  <w:pStyle w:val="Heading2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04381C">
                  <w:rPr>
                    <w:rStyle w:val="Heading2Char"/>
                    <w:rFonts w:ascii="Times New Roman" w:hAnsi="Times New Roman" w:cs="Times New Roman"/>
                    <w:b/>
                    <w:bCs/>
                    <w:caps/>
                    <w:sz w:val="18"/>
                    <w:szCs w:val="18"/>
                  </w:rPr>
                  <w:t>SKILLS</w:t>
                </w:r>
              </w:p>
            </w:sdtContent>
          </w:sdt>
          <w:p w14:paraId="51835F48" w14:textId="77777777" w:rsidR="00F759DB" w:rsidRPr="0004381C" w:rsidRDefault="00F759DB" w:rsidP="00F759DB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  <w:t>Techincal Skills</w:t>
            </w:r>
          </w:p>
          <w:p w14:paraId="37EB3143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Cybersecurity Fundametals: Basic understanding of Security Principles (confidentiality, integrity and availability).</w:t>
            </w:r>
          </w:p>
          <w:p w14:paraId="54CDA497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Ethical hacking and penetration testing through use of Kali Linux Tolls like Metasploit and Nmap.</w:t>
            </w:r>
          </w:p>
          <w:p w14:paraId="7030191B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Network security: configuring firewalls and Virtual Private Network configuration.</w:t>
            </w:r>
          </w:p>
          <w:p w14:paraId="0040225D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Digital Forensics and icident response that involves chain of custody and evidence handling.</w:t>
            </w:r>
          </w:p>
          <w:p w14:paraId="3772FF82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Cryptography and secure communication: using Secure protocols like SSL and SSH and Steganography techniques.</w:t>
            </w:r>
          </w:p>
          <w:p w14:paraId="51C10122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Threat intelligence and security operations: Cyber threat Intelligence (CTI)frameworks, malware analysis and sandboxing.</w:t>
            </w:r>
          </w:p>
          <w:p w14:paraId="74555495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 xml:space="preserve">Compliace and Risk management: Undersatnding security frameworks. </w:t>
            </w:r>
          </w:p>
          <w:p w14:paraId="089AD32A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Operating system security: User access control and privilege management, hardening windows and Linux systems.</w:t>
            </w:r>
          </w:p>
          <w:p w14:paraId="36A3AFA0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Cloud and virtualization security: Securing cloud environments like Azurre and Google cloud, Virtual machine security.</w:t>
            </w:r>
          </w:p>
          <w:p w14:paraId="40955DE6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Programming: java programming and Mobile programming.</w:t>
            </w:r>
          </w:p>
          <w:p w14:paraId="3D40130D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Data seurity like SQL injection and encryption.</w:t>
            </w:r>
          </w:p>
          <w:p w14:paraId="5E27B309" w14:textId="77777777" w:rsidR="00F759DB" w:rsidRPr="0004381C" w:rsidRDefault="00F759DB" w:rsidP="00F759DB">
            <w:pPr>
              <w:pStyle w:val="ListParagraph"/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</w:pPr>
          </w:p>
          <w:p w14:paraId="340C4DE4" w14:textId="77777777" w:rsidR="00F759DB" w:rsidRPr="0004381C" w:rsidRDefault="00F759DB" w:rsidP="00F759DB">
            <w:pPr>
              <w:pStyle w:val="ListParagraph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  <w:t>Soft Skills</w:t>
            </w:r>
          </w:p>
          <w:p w14:paraId="5714F3B3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Analytical skills and critical thinking: ability to analyze complex security threats and vulnerabilities.</w:t>
            </w:r>
          </w:p>
          <w:p w14:paraId="59D60BFE" w14:textId="77777777" w:rsidR="00F759DB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Problem - solving skills: thinking creatively to outsmart cyber attackers and troubleshoot system vulnerabilities and network issues.</w:t>
            </w:r>
          </w:p>
          <w:p w14:paraId="77418367" w14:textId="4B5E34B6" w:rsidR="00036450" w:rsidRPr="0004381C" w:rsidRDefault="00F759DB" w:rsidP="00F759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Cs w:val="18"/>
                <w:u w:val="single"/>
              </w:rPr>
            </w:pPr>
            <w:r w:rsidRPr="0004381C">
              <w:rPr>
                <w:rFonts w:ascii="Times New Roman" w:hAnsi="Times New Roman" w:cs="Times New Roman"/>
                <w:noProof/>
                <w:color w:val="000000" w:themeColor="text1"/>
                <w:szCs w:val="18"/>
              </w:rPr>
              <w:t>Attention to detail: carefully analyzing forensic evidence.</w:t>
            </w:r>
          </w:p>
        </w:tc>
      </w:tr>
    </w:tbl>
    <w:p w14:paraId="66E69870" w14:textId="77777777" w:rsidR="005547C0" w:rsidRPr="0004381C" w:rsidRDefault="005547C0" w:rsidP="000C45FF">
      <w:pPr>
        <w:tabs>
          <w:tab w:val="left" w:pos="990"/>
        </w:tabs>
        <w:rPr>
          <w:rFonts w:ascii="Times New Roman" w:hAnsi="Times New Roman" w:cs="Times New Roman"/>
          <w:szCs w:val="18"/>
        </w:rPr>
      </w:pPr>
    </w:p>
    <w:sectPr w:rsidR="005547C0" w:rsidRPr="0004381C" w:rsidSect="000C45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5C0D" w14:textId="77777777" w:rsidR="00505BFA" w:rsidRDefault="00505BFA" w:rsidP="000C45FF">
      <w:r>
        <w:separator/>
      </w:r>
    </w:p>
  </w:endnote>
  <w:endnote w:type="continuationSeparator" w:id="0">
    <w:p w14:paraId="01D25B88" w14:textId="77777777" w:rsidR="00505BFA" w:rsidRDefault="00505BFA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5A93" w14:textId="77777777" w:rsidR="00505BFA" w:rsidRDefault="00505BFA" w:rsidP="000C45FF">
      <w:r>
        <w:separator/>
      </w:r>
    </w:p>
  </w:footnote>
  <w:footnote w:type="continuationSeparator" w:id="0">
    <w:p w14:paraId="7CFB8EA1" w14:textId="77777777" w:rsidR="00505BFA" w:rsidRDefault="00505BFA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203F"/>
    <w:multiLevelType w:val="hybridMultilevel"/>
    <w:tmpl w:val="6024E3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24928"/>
    <w:multiLevelType w:val="hybridMultilevel"/>
    <w:tmpl w:val="97CE2D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2781F"/>
    <w:multiLevelType w:val="hybridMultilevel"/>
    <w:tmpl w:val="0382133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339735">
    <w:abstractNumId w:val="0"/>
  </w:num>
  <w:num w:numId="2" w16cid:durableId="1581133392">
    <w:abstractNumId w:val="2"/>
  </w:num>
  <w:num w:numId="3" w16cid:durableId="36098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DB"/>
    <w:rsid w:val="00036450"/>
    <w:rsid w:val="0004381C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30701"/>
    <w:rsid w:val="00445947"/>
    <w:rsid w:val="004776D4"/>
    <w:rsid w:val="004813B3"/>
    <w:rsid w:val="00496591"/>
    <w:rsid w:val="004C63E4"/>
    <w:rsid w:val="004D3011"/>
    <w:rsid w:val="00505BFA"/>
    <w:rsid w:val="005262AC"/>
    <w:rsid w:val="005547C0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802CA0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70850"/>
    <w:rsid w:val="00BB12F3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449A0"/>
    <w:rsid w:val="00E55D74"/>
    <w:rsid w:val="00F5792F"/>
    <w:rsid w:val="00F60274"/>
    <w:rsid w:val="00F759DB"/>
    <w:rsid w:val="00F77FB9"/>
    <w:rsid w:val="00FB068F"/>
    <w:rsid w:val="00FC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7EB0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F75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ath\AppData\Local\Microsoft\Office\16.0\DTS\en-KE%7b6D79F77A-1044-4BD1-9625-3427357ED053%7d\%7bB2EB122F-3BA7-4254-AF27-D303DE755F5A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ECC3BC6B474230ACD0DBD65543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2B861-1E46-46D6-BB97-D2ABC514D160}"/>
      </w:docPartPr>
      <w:docPartBody>
        <w:p w:rsidR="0099611B" w:rsidRDefault="00000000">
          <w:pPr>
            <w:pStyle w:val="E2ECC3BC6B474230ACD0DBD655434EE5"/>
          </w:pPr>
          <w:r w:rsidRPr="00D5459D">
            <w:t>Profile</w:t>
          </w:r>
        </w:p>
      </w:docPartBody>
    </w:docPart>
    <w:docPart>
      <w:docPartPr>
        <w:name w:val="29BB0639282349A3B2F3AA79925E6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5A507-837D-4606-AA9D-5A5BC3607AA4}"/>
      </w:docPartPr>
      <w:docPartBody>
        <w:p w:rsidR="0099611B" w:rsidRDefault="00000000">
          <w:pPr>
            <w:pStyle w:val="29BB0639282349A3B2F3AA79925E677C"/>
          </w:pPr>
          <w:r w:rsidRPr="00CB0055">
            <w:t>Hobbies</w:t>
          </w:r>
        </w:p>
      </w:docPartBody>
    </w:docPart>
    <w:docPart>
      <w:docPartPr>
        <w:name w:val="77F30BA45B2147BFBD351E7483183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75CB8-2A2A-4AAC-96E0-F0CD373C09ED}"/>
      </w:docPartPr>
      <w:docPartBody>
        <w:p w:rsidR="0099611B" w:rsidRDefault="00495273" w:rsidP="00495273">
          <w:pPr>
            <w:pStyle w:val="77F30BA45B2147BFBD351E74831831AC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73"/>
    <w:rsid w:val="00344D9C"/>
    <w:rsid w:val="00430701"/>
    <w:rsid w:val="00495273"/>
    <w:rsid w:val="00875E4B"/>
    <w:rsid w:val="0099611B"/>
    <w:rsid w:val="00F5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95273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ECC3BC6B474230ACD0DBD655434EE5">
    <w:name w:val="E2ECC3BC6B474230ACD0DBD655434EE5"/>
  </w:style>
  <w:style w:type="character" w:styleId="Hyperlink">
    <w:name w:val="Hyperlink"/>
    <w:basedOn w:val="DefaultParagraphFont"/>
    <w:uiPriority w:val="99"/>
    <w:unhideWhenUsed/>
    <w:rsid w:val="00495273"/>
    <w:rPr>
      <w:color w:val="BF4E14" w:themeColor="accent2" w:themeShade="BF"/>
      <w:u w:val="single"/>
    </w:rPr>
  </w:style>
  <w:style w:type="paragraph" w:customStyle="1" w:styleId="29BB0639282349A3B2F3AA79925E677C">
    <w:name w:val="29BB0639282349A3B2F3AA79925E677C"/>
  </w:style>
  <w:style w:type="character" w:customStyle="1" w:styleId="Heading2Char">
    <w:name w:val="Heading 2 Char"/>
    <w:basedOn w:val="DefaultParagraphFont"/>
    <w:link w:val="Heading2"/>
    <w:uiPriority w:val="9"/>
    <w:rsid w:val="00495273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77F30BA45B2147BFBD351E74831831AC">
    <w:name w:val="77F30BA45B2147BFBD351E74831831AC"/>
    <w:rsid w:val="004952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{B2EB122F-3BA7-4254-AF27-D303DE755F5A}tf00546271_win32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2025-03-27T14:07:00Z</dcterms:created>
  <dcterms:modified xsi:type="dcterms:W3CDTF">2025-03-27T14:35:00Z</dcterms:modified>
</cp:coreProperties>
</file>